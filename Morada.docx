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A8713" w14:textId="7ED12BA8" w:rsidR="00F52F01" w:rsidRPr="002242E1" w:rsidRDefault="00000000">
      <w:pPr>
        <w:pStyle w:val="InformaesdeContacto"/>
      </w:pPr>
      <w:sdt>
        <w:sdtPr>
          <w:alias w:val="Morada"/>
          <w:tag w:val="Morada"/>
          <w:id w:val="1415969137"/>
          <w:placeholder>
            <w:docPart w:val="D08D01E81CAE47A2B6783C37CC0871DF"/>
          </w:placeholder>
          <w:dataBinding w:prefixMappings="xmlns:ns0='http://schemas.microsoft.com/office/2006/coverPageProps' " w:xpath="/ns0:CoverPageProperties[1]/ns0:CompanyAddress[1]" w:storeItemID="{55AF091B-3C7A-41E3-B477-F2FDAA23CFDA}"/>
          <w:text w:multiLine="1"/>
        </w:sdtPr>
        <w:sdtContent>
          <w:r w:rsidR="00723112">
            <w:t xml:space="preserve">Golf 2/ Quintalão do </w:t>
          </w:r>
          <w:proofErr w:type="spellStart"/>
          <w:r w:rsidR="00723112">
            <w:t>Petro</w:t>
          </w:r>
          <w:proofErr w:type="spellEnd"/>
          <w:r w:rsidR="00723112">
            <w:t xml:space="preserve">  </w:t>
          </w:r>
        </w:sdtContent>
      </w:sdt>
    </w:p>
    <w:sdt>
      <w:sdtPr>
        <w:alias w:val="Categoria"/>
        <w:tag w:val=""/>
        <w:id w:val="1543715586"/>
        <w:placeholder>
          <w:docPart w:val="7EE969DA41954A04805E4F54F9EEF961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p w14:paraId="37BCDEB6" w14:textId="2EF89BF1" w:rsidR="00F52F01" w:rsidRPr="002242E1" w:rsidRDefault="00723112">
          <w:pPr>
            <w:pStyle w:val="InformaesdeContacto"/>
          </w:pPr>
          <w:r>
            <w:t xml:space="preserve">Quilamba </w:t>
          </w:r>
          <w:proofErr w:type="spellStart"/>
          <w:r>
            <w:t>kiaxi</w:t>
          </w:r>
          <w:proofErr w:type="spellEnd"/>
        </w:p>
      </w:sdtContent>
    </w:sdt>
    <w:p w14:paraId="63B8BADD" w14:textId="273C1C35" w:rsidR="00F52F01" w:rsidRPr="002242E1" w:rsidRDefault="00000000">
      <w:pPr>
        <w:pStyle w:val="InformaesdeContacto"/>
      </w:pPr>
      <w:sdt>
        <w:sdtPr>
          <w:alias w:val="N.º de tel."/>
          <w:tag w:val="N.º de tel."/>
          <w:id w:val="599758962"/>
          <w:placeholder>
            <w:docPart w:val="FACF99635C604EA7A53B1B024B48F138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Content>
          <w:r w:rsidR="00723112">
            <w:t>244+953264486, 244+958176579</w:t>
          </w:r>
        </w:sdtContent>
      </w:sdt>
    </w:p>
    <w:sdt>
      <w:sdtPr>
        <w:alias w:val="Web site"/>
        <w:tag w:val="Web site"/>
        <w:id w:val="48967594"/>
        <w:placeholder>
          <w:docPart w:val="FDE0EFE5CCF2491CB9AB40ECC3D5AF26"/>
        </w:placeholder>
        <w:showingPlcHdr/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Content>
        <w:p w14:paraId="40E5ACD1" w14:textId="77777777" w:rsidR="00F52F01" w:rsidRDefault="002242E1">
          <w:pPr>
            <w:pStyle w:val="InformaesdeContacto"/>
          </w:pPr>
          <w:r>
            <w:t>[Web site]</w:t>
          </w:r>
        </w:p>
      </w:sdtContent>
    </w:sdt>
    <w:sdt>
      <w:sdtPr>
        <w:rPr>
          <w:rStyle w:val="nfase"/>
        </w:rPr>
        <w:alias w:val="Correio Eletrónico"/>
        <w:tag w:val=""/>
        <w:id w:val="1889536063"/>
        <w:placeholder>
          <w:docPart w:val="B5B25CFDEBA243B3A0CD8761330BA334"/>
        </w:placeholder>
        <w:dataBinding w:prefixMappings="xmlns:ns0='http://schemas.microsoft.com/office/2006/coverPageProps' " w:xpath="/ns0:CoverPageProperties[1]/ns0:CompanyEmail[1]" w:storeItemID="{55AF091B-3C7A-41E3-B477-F2FDAA23CFDA}"/>
        <w:text/>
      </w:sdtPr>
      <w:sdtContent>
        <w:p w14:paraId="4623A36B" w14:textId="373377A8" w:rsidR="00F52F01" w:rsidRDefault="00723112">
          <w:pPr>
            <w:pStyle w:val="InformaesdeContacto"/>
            <w:rPr>
              <w:rStyle w:val="nfase"/>
            </w:rPr>
          </w:pPr>
          <w:r>
            <w:rPr>
              <w:rStyle w:val="nfase"/>
            </w:rPr>
            <w:t>Josegil8055@gmail.com</w:t>
          </w:r>
        </w:p>
      </w:sdtContent>
    </w:sdt>
    <w:p w14:paraId="60412360" w14:textId="6B95B1D2" w:rsidR="00F52F01" w:rsidRDefault="00000000" w:rsidP="000300DC">
      <w:pPr>
        <w:pStyle w:val="Nome"/>
        <w:spacing w:after="120"/>
        <w:ind w:left="142" w:right="142"/>
      </w:pPr>
      <w:sdt>
        <w:sdtPr>
          <w:alias w:val="O seu Nome"/>
          <w:tag w:val=""/>
          <w:id w:val="1197042864"/>
          <w:placeholder>
            <w:docPart w:val="8815477B9F954D94A7149340C5ED1C51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723112">
            <w:t>josé gil ultra</w:t>
          </w:r>
        </w:sdtContent>
      </w:sdt>
      <w:r w:rsidR="00723112">
        <w:t xml:space="preserve"> saldanha</w:t>
      </w:r>
    </w:p>
    <w:tbl>
      <w:tblPr>
        <w:tblStyle w:val="SimplesTabela3"/>
        <w:tblW w:w="5000" w:type="pct"/>
        <w:tblLook w:val="04A0" w:firstRow="1" w:lastRow="0" w:firstColumn="1" w:lastColumn="0" w:noHBand="0" w:noVBand="1"/>
        <w:tblDescription w:val="Resume"/>
      </w:tblPr>
      <w:tblGrid>
        <w:gridCol w:w="1761"/>
        <w:gridCol w:w="459"/>
        <w:gridCol w:w="7587"/>
      </w:tblGrid>
      <w:tr w:rsidR="00F52F01" w:rsidRPr="002242E1" w14:paraId="5F9F0CE2" w14:textId="77777777" w:rsidTr="007231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78" w:type="dxa"/>
          </w:tcPr>
          <w:p w14:paraId="3DF6FC1B" w14:textId="77777777" w:rsidR="00F52F01" w:rsidRDefault="002242E1">
            <w:pPr>
              <w:pStyle w:val="ttulo1"/>
            </w:pPr>
            <w:r>
              <w:t>Objetivo</w:t>
            </w:r>
          </w:p>
        </w:tc>
        <w:tc>
          <w:tcPr>
            <w:tcW w:w="472" w:type="dxa"/>
          </w:tcPr>
          <w:p w14:paraId="473276AB" w14:textId="77777777" w:rsidR="00F52F01" w:rsidRDefault="00F52F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830" w:type="dxa"/>
          </w:tcPr>
          <w:sdt>
            <w:sdtPr>
              <w:id w:val="-2077266207"/>
              <w:placeholder>
                <w:docPart w:val="D0833D40FBDB44CC923F3E0DD73934C8"/>
              </w:placeholder>
              <w:temporary/>
              <w:showingPlcHdr/>
              <w15:appearance w15:val="hidden"/>
              <w:text/>
            </w:sdtPr>
            <w:sdtContent>
              <w:p w14:paraId="75FF564F" w14:textId="77777777" w:rsidR="00F52F01" w:rsidRPr="002242E1" w:rsidRDefault="002242E1" w:rsidP="002242E1">
                <w:pPr>
                  <w:pStyle w:val="TextodeCurrculo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 xml:space="preserve">Espreite as sugestões rápidas em baixo para ajudá-lo a começar. Para substituir qualquer texto de sugestão pelo seu próprio texto, basta clicar sobre o mesmo e começar a escrever. </w:t>
                </w:r>
              </w:p>
            </w:sdtContent>
          </w:sdt>
        </w:tc>
      </w:tr>
      <w:tr w:rsidR="00F52F01" w14:paraId="484712AF" w14:textId="77777777" w:rsidTr="00723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8" w:type="dxa"/>
          </w:tcPr>
          <w:p w14:paraId="73BE216D" w14:textId="77777777" w:rsidR="00F52F01" w:rsidRDefault="002242E1">
            <w:pPr>
              <w:pStyle w:val="ttulo1"/>
            </w:pPr>
            <w:r>
              <w:t>Competências e Capacidades</w:t>
            </w:r>
          </w:p>
        </w:tc>
        <w:tc>
          <w:tcPr>
            <w:tcW w:w="472" w:type="dxa"/>
          </w:tcPr>
          <w:p w14:paraId="60153EF1" w14:textId="77777777" w:rsidR="00F52F01" w:rsidRDefault="00F52F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830" w:type="dxa"/>
          </w:tcPr>
          <w:sdt>
            <w:sdtPr>
              <w:id w:val="-234705391"/>
              <w:placeholder>
                <w:docPart w:val="992A99965E8C46118AA3F67B5DCBA18F"/>
              </w:placeholder>
              <w:temporary/>
              <w:showingPlcHdr/>
              <w15:appearance w15:val="hidden"/>
            </w:sdtPr>
            <w:sdtContent>
              <w:p w14:paraId="2A1C9691" w14:textId="77777777" w:rsidR="00F52F01" w:rsidRDefault="002242E1">
                <w:pPr>
                  <w:pStyle w:val="TextodeCurrculo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No separador Estrutura do friso, espreite as galerias de Temas, Cores e Tipos de Letra para obter um aspeto personalizado com um só clique.</w:t>
                </w:r>
              </w:p>
              <w:p w14:paraId="25C90B8C" w14:textId="77777777" w:rsidR="00F52F01" w:rsidRDefault="002242E1">
                <w:pPr>
                  <w:pStyle w:val="TextodeCurrculo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Precisa de outra entrada de experiência ou habilitações literárias? É para já. Basta clicar nos exemplos de amostras em baixo e, em seguida, clicar no sinal mais que aparece.</w:t>
                </w:r>
              </w:p>
              <w:p w14:paraId="2CCCCFA7" w14:textId="77777777" w:rsidR="00F52F01" w:rsidRDefault="002242E1">
                <w:pPr>
                  <w:pStyle w:val="TextodeCurrculo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Está à procura de uma carta de apresentação correspondente? Só precisava de nos perguntar! No separador Inserir, clique em Página de Rosto.</w:t>
                </w:r>
              </w:p>
            </w:sdtContent>
          </w:sdt>
        </w:tc>
      </w:tr>
      <w:tr w:rsidR="00F52F01" w:rsidRPr="002242E1" w14:paraId="0C0F21CC" w14:textId="77777777" w:rsidTr="00723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8" w:type="dxa"/>
          </w:tcPr>
          <w:p w14:paraId="69A49552" w14:textId="77777777" w:rsidR="00F52F01" w:rsidRDefault="002242E1">
            <w:pPr>
              <w:pStyle w:val="ttulo1"/>
            </w:pPr>
            <w:r>
              <w:t>Experiência Profissional</w:t>
            </w:r>
          </w:p>
        </w:tc>
        <w:tc>
          <w:tcPr>
            <w:tcW w:w="472" w:type="dxa"/>
          </w:tcPr>
          <w:p w14:paraId="6A014B25" w14:textId="77777777" w:rsidR="00F52F01" w:rsidRDefault="00F52F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830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  <w:id w:val="1436861535"/>
            </w:sdtPr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271512041"/>
                  <w15:repeatingSection/>
                </w:sdtPr>
                <w:sdtContent>
                  <w:sdt>
                    <w:sdtPr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  <w:id w:val="1270286809"/>
                      <w:placeholder>
                        <w:docPart w:val="7565403E652F4A7C80F04AEAC847A151"/>
                      </w:placeholder>
                      <w15:repeatingSectionItem/>
                    </w:sdtPr>
                    <w:sdtContent>
                      <w:sdt>
                        <w:sdtPr>
                          <w:rPr>
                            <w:rFonts w:asciiTheme="minorHAnsi" w:eastAsiaTheme="minorEastAsia" w:hAnsiTheme="minorHAnsi" w:cstheme="minorBidi"/>
                            <w:b w:val="0"/>
                            <w:bCs w:val="0"/>
                            <w:caps w:val="0"/>
                            <w:color w:val="595959" w:themeColor="text1" w:themeTint="A6"/>
                            <w14:ligatures w14:val="none"/>
                          </w:rPr>
                          <w:id w:val="221802691"/>
                          <w:placeholder>
                            <w:docPart w:val="42B40D302F114127BED65DCCCFEB9723"/>
                          </w:placeholder>
                        </w:sdtPr>
                        <w:sdtContent>
                          <w:sdt>
                            <w:sdtPr>
                              <w:id w:val="335887804"/>
                              <w:placeholder>
                                <w:docPart w:val="DADED61481414584999F70C14A686450"/>
                              </w:placeholder>
                              <w:temporary/>
                              <w:showingPlcHdr/>
                              <w15:appearance w15:val="hidden"/>
                              <w:text/>
                            </w:sdtPr>
                            <w:sdtContent>
                              <w:p w14:paraId="4EACBAE8" w14:textId="77777777" w:rsidR="00F52F01" w:rsidRPr="002242E1" w:rsidRDefault="002242E1">
                                <w:pPr>
                                  <w:pStyle w:val="ttulo2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/w:pPr>
                                <w:r>
                                  <w:t>[Cargo, Nome de Empresa]</w:t>
                                </w:r>
                              </w:p>
                            </w:sdtContent>
                          </w:sdt>
                          <w:sdt>
                            <w:sdtPr>
                              <w:id w:val="155736957"/>
                              <w:placeholder>
                                <w:docPart w:val="1BA5C1967CE64B8FB4E3A24CC4DDB472"/>
                              </w:placeholder>
                              <w:temporary/>
                              <w:showingPlcHdr/>
                              <w15:appearance w15:val="hidden"/>
                              <w:text/>
                            </w:sdtPr>
                            <w:sdtContent>
                              <w:p w14:paraId="538B48C5" w14:textId="77777777" w:rsidR="00F52F01" w:rsidRPr="002242E1" w:rsidRDefault="002242E1" w:rsidP="002242E1">
                                <w:pPr>
                                  <w:pStyle w:val="TextodeCurrculo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/w:pPr>
                                <w:r>
                                  <w:t>[Datas De – Até]</w:t>
                                </w:r>
                              </w:p>
                            </w:sdtContent>
                          </w:sdt>
                          <w:sdt>
                            <w:sdtPr>
                              <w:id w:val="-513455036"/>
                              <w:placeholder>
                                <w:docPart w:val="F89E6B30A514496D87ECCFC7820D40BE"/>
                              </w:placeholder>
                              <w:temporary/>
                              <w:showingPlcHdr/>
                              <w15:appearance w15:val="hidden"/>
                            </w:sdtPr>
                            <w:sdtContent>
                              <w:p w14:paraId="21739C63" w14:textId="77777777" w:rsidR="00F52F01" w:rsidRPr="002242E1" w:rsidRDefault="002242E1" w:rsidP="002242E1">
                                <w:pPr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/w:pPr>
                                <w:r>
                                  <w:t>Este é o local para incluir um breve resumo das suas principais responsabilidades e realizações mais brilhantes.</w:t>
                                </w:r>
                              </w:p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68699791"/>
                  <w:placeholder>
                    <w:docPart w:val="42B40D302F114127BED65DCCCFEB9723"/>
                  </w:placeholder>
                  <w15:appearance w15:val="hidden"/>
                </w:sdtPr>
                <w:sdtContent>
                  <w:sdt>
                    <w:sdtPr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  <w:id w:val="1114643129"/>
                      <w15:appearance w15:val="hidden"/>
                      <w15:repeatingSection/>
                    </w:sdtPr>
                    <w:sdtEndPr>
                      <w:rPr>
                        <w:rFonts w:eastAsiaTheme="minorHAnsi"/>
                      </w:rPr>
                    </w:sdtEndPr>
                    <w:sdtContent>
                      <w:sdt>
                        <w:sdtPr>
                          <w:rPr>
                            <w:rFonts w:asciiTheme="minorHAnsi" w:eastAsiaTheme="minorEastAsia" w:hAnsiTheme="minorHAnsi" w:cstheme="minorBidi"/>
                            <w:b w:val="0"/>
                            <w:bCs w:val="0"/>
                            <w:caps w:val="0"/>
                            <w:color w:val="595959" w:themeColor="text1" w:themeTint="A6"/>
                            <w14:ligatures w14:val="none"/>
                          </w:rPr>
                          <w:id w:val="1981342893"/>
                          <w:placeholder>
                            <w:docPart w:val="7565403E652F4A7C80F04AEAC847A151"/>
                          </w:placeholder>
                          <w15:appearance w15:val="hidden"/>
                          <w15:repeatingSectionItem/>
                        </w:sdtPr>
                        <w:sdtEndPr>
                          <w:rPr>
                            <w:rFonts w:eastAsiaTheme="minorHAnsi"/>
                          </w:rPr>
                        </w:sdtEndPr>
                        <w:sdtContent>
                          <w:sdt>
                            <w:sdtPr>
                              <w:rPr>
                                <w:rFonts w:asciiTheme="minorHAnsi" w:eastAsiaTheme="minorEastAsia" w:hAnsiTheme="minorHAnsi" w:cstheme="minorBidi"/>
                                <w:b w:val="0"/>
                                <w:bCs w:val="0"/>
                                <w:caps w:val="0"/>
                                <w:color w:val="595959" w:themeColor="text1" w:themeTint="A6"/>
                                <w14:ligatures w14:val="none"/>
                              </w:rPr>
                              <w:id w:val="93054160"/>
                              <w15:repeatingSection/>
                            </w:sdtPr>
                            <w:sdtEndPr>
                              <w:rPr>
                                <w:rFonts w:eastAsiaTheme="minorHAnsi"/>
                              </w:rPr>
                            </w:sdtEndPr>
                            <w:sdtContent>
                              <w:sdt>
                                <w:sdtPr>
                                  <w:rPr>
                                    <w:rFonts w:asciiTheme="minorHAnsi" w:eastAsiaTheme="minorEastAsia" w:hAnsiTheme="minorHAnsi" w:cstheme="minorBidi"/>
                                    <w:b w:val="0"/>
                                    <w:bCs w:val="0"/>
                                    <w:caps w:val="0"/>
                                    <w:color w:val="595959" w:themeColor="text1" w:themeTint="A6"/>
                                    <w14:ligatures w14:val="none"/>
                                  </w:rPr>
                                  <w:id w:val="263739470"/>
                                  <w:placeholder>
                                    <w:docPart w:val="7565403E652F4A7C80F04AEAC847A151"/>
                                  </w:placeholder>
                                  <w15:repeatingSectionItem/>
                                </w:sdtPr>
                                <w:sdtEndPr>
                                  <w:rPr>
                                    <w:rFonts w:eastAsiaTheme="minorHAnsi"/>
                                  </w:rPr>
                                </w:sdtEndPr>
                                <w:sdtContent>
                                  <w:sdt>
                                    <w:sdtPr>
                                      <w:id w:val="871502144"/>
                                      <w:placeholder>
                                        <w:docPart w:val="DADED61481414584999F70C14A686450"/>
                                      </w:placeholder>
                                      <w:temporary/>
                                      <w:showingPlcHdr/>
                                      <w15:appearance w15:val="hidden"/>
                                      <w:text/>
                                    </w:sdtPr>
                                    <w:sdtContent>
                                      <w:p w14:paraId="6B434E3D" w14:textId="77777777" w:rsidR="00F52F01" w:rsidRPr="002242E1" w:rsidRDefault="002242E1">
                                        <w:pPr>
                                          <w:pStyle w:val="ttulo2"/>
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/w:pPr>
                                        <w:r>
                                          <w:t>[Cargo, Nome de Empresa]</w:t>
                                        </w:r>
                                      </w:p>
                                    </w:sdtContent>
                                  </w:sdt>
                                  <w:sdt>
                                    <w:sdtPr>
                                      <w:id w:val="525447839"/>
                                      <w:placeholder>
                                        <w:docPart w:val="1BA5C1967CE64B8FB4E3A24CC4DDB472"/>
                                      </w:placeholder>
                                      <w:temporary/>
                                      <w:showingPlcHdr/>
                                      <w15:appearance w15:val="hidden"/>
                                      <w:text/>
                                    </w:sdtPr>
                                    <w:sdtContent>
                                      <w:p w14:paraId="101D76EB" w14:textId="77777777" w:rsidR="00F52F01" w:rsidRPr="002242E1" w:rsidRDefault="002242E1" w:rsidP="002242E1">
                                        <w:pPr>
                                          <w:pStyle w:val="TextodeCurrculo"/>
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/w:pPr>
                                        <w:r>
                                          <w:t>[Datas De – Até]</w:t>
                                        </w:r>
                                      </w:p>
                                    </w:sdtContent>
                                  </w:sdt>
                                  <w:sdt>
                                    <w:sdtPr>
                                      <w:id w:val="-223295061"/>
                                      <w:placeholder>
                                        <w:docPart w:val="F89E6B30A514496D87ECCFC7820D40BE"/>
                                      </w:placeholder>
                                      <w:temporary/>
                                      <w:showingPlcHdr/>
                                      <w15:appearance w15:val="hidden"/>
                                    </w:sdtPr>
                                    <w:sdtContent>
                                      <w:p w14:paraId="5567D97B" w14:textId="77777777" w:rsidR="00F52F01" w:rsidRPr="002242E1" w:rsidRDefault="002242E1" w:rsidP="002242E1">
                                        <w:pPr>
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/w:pPr>
                                        <w:r>
                                          <w:t>Este é o local para incluir um breve resumo das suas principais responsabilidades e realizações mais brilhantes.</w:t>
                                        </w:r>
                                      </w:p>
                                    </w:sdtContent>
                                  </w:sdt>
                                </w:sdtContent>
                              </w:sdt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tc>
      </w:tr>
      <w:tr w:rsidR="00F52F01" w:rsidRPr="002242E1" w14:paraId="56E197BA" w14:textId="77777777" w:rsidTr="00723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8" w:type="dxa"/>
          </w:tcPr>
          <w:p w14:paraId="3B9047FB" w14:textId="77777777" w:rsidR="00F52F01" w:rsidRDefault="002242E1">
            <w:pPr>
              <w:pStyle w:val="ttulo1"/>
            </w:pPr>
            <w:r>
              <w:t>Habilitações Literárias</w:t>
            </w:r>
          </w:p>
        </w:tc>
        <w:tc>
          <w:tcPr>
            <w:tcW w:w="472" w:type="dxa"/>
          </w:tcPr>
          <w:p w14:paraId="29263CDB" w14:textId="77777777" w:rsidR="00F52F01" w:rsidRDefault="00F52F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830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  <w:id w:val="1112706395"/>
              <w15:repeatingSection/>
            </w:sdtPr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1295876225"/>
                  <w:placeholder>
                    <w:docPart w:val="7565403E652F4A7C80F04AEAC847A151"/>
                  </w:placeholder>
                  <w15:repeatingSectionItem/>
                </w:sdtPr>
                <w:sdtContent>
                  <w:sdt>
                    <w:sdtPr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  <w:id w:val="-691765356"/>
                    </w:sdtPr>
                    <w:sdtContent>
                      <w:sdt>
                        <w:sdtPr>
                          <w:rPr>
                            <w:rFonts w:asciiTheme="minorHAnsi" w:eastAsiaTheme="minorEastAsia" w:hAnsiTheme="minorHAnsi" w:cstheme="minorBidi"/>
                            <w:b w:val="0"/>
                            <w:bCs w:val="0"/>
                            <w:caps w:val="0"/>
                            <w:color w:val="595959" w:themeColor="text1" w:themeTint="A6"/>
                            <w14:ligatures w14:val="none"/>
                          </w:rPr>
                          <w:id w:val="-1126388115"/>
                          <w:placeholder>
                            <w:docPart w:val="42B40D302F114127BED65DCCCFEB9723"/>
                          </w:placeholder>
                        </w:sdtPr>
                        <w:sdtContent>
                          <w:sdt>
                            <w:sdtPr>
                              <w:id w:val="-298228076"/>
                              <w:placeholder>
                                <w:docPart w:val="E98B857F5DF44761AE20957A1C30B3BD"/>
                              </w:placeholder>
                              <w:temporary/>
                              <w:showingPlcHdr/>
                              <w15:appearance w15:val="hidden"/>
                              <w:text/>
                            </w:sdtPr>
                            <w:sdtContent>
                              <w:p w14:paraId="3AF95AC7" w14:textId="77777777" w:rsidR="00F52F01" w:rsidRPr="002242E1" w:rsidRDefault="002242E1">
                                <w:pPr>
                                  <w:pStyle w:val="ttulo2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/w:pPr>
                                <w:r>
                                  <w:t>[Nome de Escola—Local—Licenciatura]</w:t>
                                </w:r>
                              </w:p>
                            </w:sdtContent>
                          </w:sdt>
                          <w:sdt>
                            <w:sdtPr>
                              <w:id w:val="1437799257"/>
                              <w:placeholder>
                                <w:docPart w:val="D9DA514C5C6C400CA28EA85F14C7C018"/>
                              </w:placeholder>
                              <w:temporary/>
                              <w:showingPlcHdr/>
                              <w15:appearance w15:val="hidden"/>
                            </w:sdtPr>
                            <w:sdtContent>
                              <w:p w14:paraId="0B1C4722" w14:textId="77777777" w:rsidR="00F52F01" w:rsidRPr="002242E1" w:rsidRDefault="002242E1" w:rsidP="002242E1">
                                <w:p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/w:pPr>
                                <w:r>
                                  <w:t>Poderá desejar incluir aqui a sua média final de curso e um breve resumo de trabalhos de curso, prémios e distinções relevantes.</w:t>
                                </w:r>
                              </w:p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tc>
      </w:tr>
      <w:tr w:rsidR="00F52F01" w:rsidRPr="002242E1" w14:paraId="4639D634" w14:textId="77777777" w:rsidTr="00723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8" w:type="dxa"/>
          </w:tcPr>
          <w:p w14:paraId="27869323" w14:textId="77777777" w:rsidR="00F52F01" w:rsidRDefault="002242E1">
            <w:pPr>
              <w:pStyle w:val="ttulo1"/>
            </w:pPr>
            <w:r>
              <w:t>Comunicação</w:t>
            </w:r>
          </w:p>
        </w:tc>
        <w:tc>
          <w:tcPr>
            <w:tcW w:w="472" w:type="dxa"/>
          </w:tcPr>
          <w:p w14:paraId="70C77403" w14:textId="77777777" w:rsidR="00F52F01" w:rsidRDefault="00F52F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sdt>
          <w:sdtPr>
            <w:id w:val="-2024851273"/>
            <w:placeholder>
              <w:docPart w:val="3B167E99C2EC45D4B64B9BA143C81436"/>
            </w:placeholder>
            <w:temporary/>
            <w:showingPlcHdr/>
            <w15:appearance w15:val="hidden"/>
            <w:text/>
          </w:sdtPr>
          <w:sdtContent>
            <w:tc>
              <w:tcPr>
                <w:tcW w:w="7830" w:type="dxa"/>
              </w:tcPr>
              <w:p w14:paraId="2EBA902D" w14:textId="77777777" w:rsidR="00F52F01" w:rsidRPr="002242E1" w:rsidRDefault="002242E1" w:rsidP="002242E1">
                <w:pPr>
                  <w:pStyle w:val="TextodeCurrculo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Fez uma grande apresentação que obteve excelentes críticas. Não fique envergonhado agora! Este é o local para demonstrar o quão bem trabalha e se relaciona com terceiros.</w:t>
                </w:r>
              </w:p>
            </w:tc>
          </w:sdtContent>
        </w:sdt>
      </w:tr>
      <w:tr w:rsidR="00F52F01" w:rsidRPr="002242E1" w14:paraId="293C4554" w14:textId="77777777" w:rsidTr="00723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8" w:type="dxa"/>
          </w:tcPr>
          <w:p w14:paraId="33DB6A26" w14:textId="77777777" w:rsidR="00F52F01" w:rsidRDefault="002242E1">
            <w:pPr>
              <w:pStyle w:val="ttulo1"/>
            </w:pPr>
            <w:r>
              <w:t>Liderança</w:t>
            </w:r>
          </w:p>
        </w:tc>
        <w:tc>
          <w:tcPr>
            <w:tcW w:w="472" w:type="dxa"/>
          </w:tcPr>
          <w:p w14:paraId="038404CE" w14:textId="77777777" w:rsidR="00F52F01" w:rsidRDefault="00F52F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sdt>
          <w:sdtPr>
            <w:id w:val="2002840272"/>
            <w:placeholder>
              <w:docPart w:val="33D33F76617A45DA93F3B734B7754E2A"/>
            </w:placeholder>
            <w:temporary/>
            <w:showingPlcHdr/>
            <w15:appearance w15:val="hidden"/>
            <w:text/>
          </w:sdtPr>
          <w:sdtContent>
            <w:tc>
              <w:tcPr>
                <w:tcW w:w="7830" w:type="dxa"/>
              </w:tcPr>
              <w:p w14:paraId="7AB913DF" w14:textId="77777777" w:rsidR="00F52F01" w:rsidRPr="002242E1" w:rsidRDefault="002242E1" w:rsidP="002242E1">
                <w:pPr>
                  <w:pStyle w:val="TextodeCurrculo"/>
                  <w:spacing w:before="0" w:after="0"/>
                  <w:ind w:right="159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É presidente da sua fraternidade, chefe da administração do condomínio ou chefe de equipa da sua instituição de caridade preferida? Então, é um líder nato—diga as coisas como são!</w:t>
                </w:r>
              </w:p>
            </w:tc>
          </w:sdtContent>
        </w:sdt>
      </w:tr>
      <w:tr w:rsidR="00F52F01" w14:paraId="568BE7F5" w14:textId="77777777" w:rsidTr="00723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8" w:type="dxa"/>
          </w:tcPr>
          <w:p w14:paraId="083C6FFA" w14:textId="77777777" w:rsidR="00F52F01" w:rsidRDefault="002242E1">
            <w:pPr>
              <w:pStyle w:val="ttulo1"/>
            </w:pPr>
            <w:r>
              <w:t>Referências</w:t>
            </w:r>
          </w:p>
        </w:tc>
        <w:tc>
          <w:tcPr>
            <w:tcW w:w="472" w:type="dxa"/>
          </w:tcPr>
          <w:p w14:paraId="11A06FBD" w14:textId="77777777" w:rsidR="00F52F01" w:rsidRDefault="00F52F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830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  <w:id w:val="-648362393"/>
              <w15:repeatingSection/>
            </w:sdtPr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-1720812314"/>
                  <w:placeholder>
                    <w:docPart w:val="7565403E652F4A7C80F04AEAC847A151"/>
                  </w:placeholder>
                  <w15:repeatingSectionItem/>
                </w:sdtPr>
                <w:sdtContent>
                  <w:sdt>
                    <w:sdtPr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  <w:id w:val="-1883713024"/>
                    </w:sdtPr>
                    <w:sdtContent>
                      <w:sdt>
                        <w:sdtPr>
                          <w:rPr>
                            <w:rFonts w:asciiTheme="minorHAnsi" w:eastAsiaTheme="minorEastAsia" w:hAnsiTheme="minorHAnsi" w:cstheme="minorBidi"/>
                            <w:b w:val="0"/>
                            <w:bCs w:val="0"/>
                            <w:caps w:val="0"/>
                            <w:color w:val="595959" w:themeColor="text1" w:themeTint="A6"/>
                            <w14:ligatures w14:val="none"/>
                          </w:rPr>
                          <w:id w:val="-1368215953"/>
                          <w:placeholder>
                            <w:docPart w:val="42B40D302F114127BED65DCCCFEB9723"/>
                          </w:placeholder>
                        </w:sdtPr>
                        <w:sdtContent>
                          <w:sdt>
                            <w:sdtPr>
                              <w:id w:val="1044170624"/>
                              <w:placeholder>
                                <w:docPart w:val="2BECDB95BEBE4BA6A61F806A582876A8"/>
                              </w:placeholder>
                              <w:temporary/>
                              <w:showingPlcHdr/>
                              <w15:appearance w15:val="hidden"/>
                              <w:text/>
                            </w:sdtPr>
                            <w:sdtContent>
                              <w:p w14:paraId="52EB55B0" w14:textId="77777777" w:rsidR="00F52F01" w:rsidRPr="002242E1" w:rsidRDefault="002242E1">
                                <w:pPr>
                                  <w:pStyle w:val="ttulo2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/w:pPr>
                                <w:r>
                                  <w:t>[Nome de Referência]</w:t>
                                </w:r>
                              </w:p>
                            </w:sdtContent>
                          </w:sdt>
                          <w:sdt>
                            <w:sdtPr>
                              <w:id w:val="-765149349"/>
                              <w:placeholder>
                                <w:docPart w:val="F59581A0D6C84C8FA8819E806CD7CE36"/>
                              </w:placeholder>
                              <w:temporary/>
                              <w:showingPlcHdr/>
                              <w15:appearance w15:val="hidden"/>
                              <w:text/>
                            </w:sdtPr>
                            <w:sdtContent>
                              <w:p w14:paraId="29432B56" w14:textId="77777777" w:rsidR="00F52F01" w:rsidRPr="002242E1" w:rsidRDefault="002242E1" w:rsidP="002242E1">
                                <w:pPr>
                                  <w:pStyle w:val="TextodeCurrculo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/w:pPr>
                                <w:r>
                                  <w:t>[Cargo, Empresa]</w:t>
                                </w:r>
                              </w:p>
                            </w:sdtContent>
                          </w:sdt>
                          <w:sdt>
                            <w:sdtPr>
                              <w:id w:val="1492217909"/>
                              <w:placeholder>
                                <w:docPart w:val="4E3CBB4250BB499395071D60316EB178"/>
                              </w:placeholder>
                              <w:temporary/>
                              <w:showingPlcHdr/>
                              <w15:appearance w15:val="hidden"/>
                            </w:sdtPr>
                            <w:sdtContent>
                              <w:p w14:paraId="10E25963" w14:textId="77777777" w:rsidR="00F52F01" w:rsidRDefault="002242E1" w:rsidP="002242E1">
                                <w:pPr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/w:pPr>
                                <w:r>
                                  <w:t>[Informações de Contacto]</w:t>
                                </w:r>
                              </w:p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tc>
      </w:tr>
    </w:tbl>
    <w:p w14:paraId="504E764C" w14:textId="77777777" w:rsidR="00F52F01" w:rsidRDefault="00F52F01"/>
    <w:sectPr w:rsidR="00F52F01">
      <w:footerReference w:type="default" r:id="rId9"/>
      <w:pgSz w:w="11907" w:h="16839" w:code="1"/>
      <w:pgMar w:top="1148" w:right="1050" w:bottom="1148" w:left="1050" w:header="709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4F665" w14:textId="77777777" w:rsidR="007172CF" w:rsidRDefault="007172CF">
      <w:pPr>
        <w:spacing w:before="0" w:after="0" w:line="240" w:lineRule="auto"/>
      </w:pPr>
      <w:r>
        <w:separator/>
      </w:r>
    </w:p>
  </w:endnote>
  <w:endnote w:type="continuationSeparator" w:id="0">
    <w:p w14:paraId="7BF64797" w14:textId="77777777" w:rsidR="007172CF" w:rsidRDefault="007172C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15DA7" w14:textId="77777777" w:rsidR="00F52F01" w:rsidRDefault="002242E1">
    <w:pPr>
      <w:pStyle w:val="rodap"/>
    </w:pPr>
    <w: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69810" w14:textId="77777777" w:rsidR="007172CF" w:rsidRDefault="007172CF">
      <w:pPr>
        <w:spacing w:before="0" w:after="0" w:line="240" w:lineRule="auto"/>
      </w:pPr>
      <w:r>
        <w:separator/>
      </w:r>
    </w:p>
  </w:footnote>
  <w:footnote w:type="continuationSeparator" w:id="0">
    <w:p w14:paraId="28CB1FC2" w14:textId="77777777" w:rsidR="007172CF" w:rsidRDefault="007172CF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9"/>
  <w:hyphenationZone w:val="4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337"/>
    <w:rsid w:val="000300DC"/>
    <w:rsid w:val="002242E1"/>
    <w:rsid w:val="00407C16"/>
    <w:rsid w:val="007172CF"/>
    <w:rsid w:val="00723112"/>
    <w:rsid w:val="008D4970"/>
    <w:rsid w:val="009A1985"/>
    <w:rsid w:val="00B54E1C"/>
    <w:rsid w:val="00B95E4B"/>
    <w:rsid w:val="00CC7017"/>
    <w:rsid w:val="00CE3821"/>
    <w:rsid w:val="00D80337"/>
    <w:rsid w:val="00D8571E"/>
    <w:rsid w:val="00F44DBA"/>
    <w:rsid w:val="00F52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D3B1FD"/>
  <w15:docId w15:val="{5C553987-60CF-4664-AD30-0C6279377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lang w:val="pt-PT" w:eastAsia="pt-PT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iPriority="8" w:unhideWhenUsed="1" w:qFormat="1"/>
    <w:lsdException w:name="Signature" w:semiHidden="1" w:uiPriority="8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8" w:unhideWhenUsed="1" w:qFormat="1"/>
    <w:lsdException w:name="Date" w:semiHidden="1" w:uiPriority="8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qFormat="1"/>
    <w:lsdException w:name="Emphasis" w:semiHidden="1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">
    <w:name w:val="título 1"/>
    <w:basedOn w:val="Normal"/>
    <w:next w:val="Normal"/>
    <w:link w:val="CarterdeTtulo1"/>
    <w:uiPriority w:val="1"/>
    <w:unhideWhenUsed/>
    <w:qFormat/>
    <w:pPr>
      <w:jc w:val="right"/>
      <w:outlineLvl w:val="0"/>
    </w:pPr>
    <w:rPr>
      <w:rFonts w:asciiTheme="majorHAnsi" w:eastAsiaTheme="majorEastAsia" w:hAnsiTheme="majorHAnsi" w:cstheme="majorBidi"/>
      <w:caps/>
      <w:color w:val="7E97AD" w:themeColor="accent1"/>
      <w:sz w:val="21"/>
    </w:rPr>
  </w:style>
  <w:style w:type="paragraph" w:customStyle="1" w:styleId="ttulo2">
    <w:name w:val="título 2"/>
    <w:basedOn w:val="Normal"/>
    <w:next w:val="Normal"/>
    <w:link w:val="CarterdeTtulo2"/>
    <w:uiPriority w:val="1"/>
    <w:unhideWhenUsed/>
    <w:qFormat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customStyle="1" w:styleId="ttulo3">
    <w:name w:val="título 3"/>
    <w:basedOn w:val="Normal"/>
    <w:next w:val="Normal"/>
    <w:link w:val="CarterdeTtulo3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  <w14:ligatures w14:val="standardContextual"/>
    </w:rPr>
  </w:style>
  <w:style w:type="paragraph" w:customStyle="1" w:styleId="ttulo4">
    <w:name w:val="título 4"/>
    <w:basedOn w:val="Normal"/>
    <w:next w:val="Normal"/>
    <w:link w:val="CarterdeTtulo4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customStyle="1" w:styleId="ttulo5">
    <w:name w:val="título 5"/>
    <w:basedOn w:val="Normal"/>
    <w:next w:val="Normal"/>
    <w:link w:val="CarterdeTtulo5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customStyle="1" w:styleId="ttulo6">
    <w:name w:val="título 6"/>
    <w:basedOn w:val="Normal"/>
    <w:next w:val="Normal"/>
    <w:link w:val="CarterdeTtulo6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customStyle="1" w:styleId="ttulo7">
    <w:name w:val="título 7"/>
    <w:basedOn w:val="Normal"/>
    <w:next w:val="Normal"/>
    <w:link w:val="CarterdeTtulo7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ttulo8">
    <w:name w:val="título 8"/>
    <w:basedOn w:val="Normal"/>
    <w:next w:val="Normal"/>
    <w:link w:val="CarterdeTtulo8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customStyle="1" w:styleId="ttulo9">
    <w:name w:val="título 9"/>
    <w:basedOn w:val="Normal"/>
    <w:next w:val="Normal"/>
    <w:link w:val="CarterdeTtulo9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ttulo">
    <w:name w:val="título"/>
    <w:basedOn w:val="Normal"/>
    <w:link w:val="CarterdeCabealho"/>
    <w:uiPriority w:val="9"/>
    <w:unhideWhenUsed/>
    <w:pPr>
      <w:spacing w:after="0" w:line="240" w:lineRule="auto"/>
    </w:pPr>
  </w:style>
  <w:style w:type="character" w:customStyle="1" w:styleId="CarterdeCabealho">
    <w:name w:val="Caráter de Cabeçalho"/>
    <w:basedOn w:val="Tipodeletrapredefinidodopargrafo"/>
    <w:link w:val="ttulo"/>
    <w:uiPriority w:val="9"/>
    <w:rPr>
      <w:kern w:val="20"/>
    </w:rPr>
  </w:style>
  <w:style w:type="paragraph" w:customStyle="1" w:styleId="rodap">
    <w:name w:val="rodapé"/>
    <w:basedOn w:val="Normal"/>
    <w:link w:val="CarterdeRodap"/>
    <w:uiPriority w:val="2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CarterdeRodap">
    <w:name w:val="Caráter de Rodapé"/>
    <w:basedOn w:val="Tipodeletrapredefinidodopargrafo"/>
    <w:link w:val="rodap"/>
    <w:uiPriority w:val="2"/>
    <w:rPr>
      <w:kern w:val="20"/>
    </w:rPr>
  </w:style>
  <w:style w:type="paragraph" w:customStyle="1" w:styleId="TextodeCurrculo">
    <w:name w:val="Texto de Currículo"/>
    <w:basedOn w:val="Normal"/>
    <w:qFormat/>
    <w:pPr>
      <w:spacing w:after="40"/>
      <w:ind w:right="1440"/>
    </w:pPr>
  </w:style>
  <w:style w:type="character" w:styleId="TextodoMarcadordePosio">
    <w:name w:val="Placeholder Text"/>
    <w:basedOn w:val="Tipodeletrapredefinidodopargrafo"/>
    <w:uiPriority w:val="99"/>
    <w:semiHidden/>
    <w:rPr>
      <w:color w:val="808080"/>
    </w:rPr>
  </w:style>
  <w:style w:type="table" w:customStyle="1" w:styleId="GrelhadeTabela">
    <w:name w:val="Grelha de Tabela"/>
    <w:basedOn w:val="Tabela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rterdeTtulo1">
    <w:name w:val="Caráter de Título 1"/>
    <w:basedOn w:val="Tipodeletrapredefinidodopargrafo"/>
    <w:link w:val="ttulo1"/>
    <w:uiPriority w:val="1"/>
    <w:rPr>
      <w:rFonts w:asciiTheme="majorHAnsi" w:eastAsiaTheme="majorEastAsia" w:hAnsiTheme="majorHAnsi" w:cstheme="majorBidi"/>
      <w:caps/>
      <w:color w:val="7E97AD" w:themeColor="accent1"/>
      <w:kern w:val="20"/>
      <w:sz w:val="21"/>
    </w:rPr>
  </w:style>
  <w:style w:type="character" w:customStyle="1" w:styleId="CarterdeTtulo2">
    <w:name w:val="Caráter de Título 2"/>
    <w:basedOn w:val="Tipodeletrapredefinidodopargrafo"/>
    <w:link w:val="ttulo2"/>
    <w:uiPriority w:val="1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14:ligatures w14:val="standardContextual"/>
    </w:rPr>
  </w:style>
  <w:style w:type="character" w:customStyle="1" w:styleId="CarterdeTtulo3">
    <w:name w:val="Caráter de Título 3"/>
    <w:basedOn w:val="Tipodeletrapredefinidodopargrafo"/>
    <w:link w:val="ttulo3"/>
    <w:uiPriority w:val="9"/>
    <w:rPr>
      <w:rFonts w:asciiTheme="majorHAnsi" w:eastAsiaTheme="majorEastAsia" w:hAnsiTheme="majorHAnsi" w:cstheme="majorBidi"/>
      <w:b/>
      <w:bCs/>
      <w:color w:val="7E97AD" w:themeColor="accent1"/>
      <w:kern w:val="20"/>
      <w14:ligatures w14:val="standardContextual"/>
    </w:rPr>
  </w:style>
  <w:style w:type="character" w:customStyle="1" w:styleId="CarterdeTtulo4">
    <w:name w:val="Caráter de Título 4"/>
    <w:basedOn w:val="Tipodeletrapredefinidodopargrafo"/>
    <w:link w:val="ttulo4"/>
    <w:uiPriority w:val="9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CarterdeTtulo5">
    <w:name w:val="Caráter de Título 5"/>
    <w:basedOn w:val="Tipodeletrapredefinidodopargrafo"/>
    <w:link w:val="ttulo5"/>
    <w:uiPriority w:val="9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CarterdeTtulo6">
    <w:name w:val="Caráter de Título 6"/>
    <w:basedOn w:val="Tipodeletrapredefinidodopargrafo"/>
    <w:link w:val="ttulo6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CarterdeTtulo7">
    <w:name w:val="Caráter de Título 7"/>
    <w:basedOn w:val="Tipodeletrapredefinidodopargrafo"/>
    <w:link w:val="ttulo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CarterdeTtulo8">
    <w:name w:val="Caráter de Título 8"/>
    <w:basedOn w:val="Tipodeletrapredefinidodopargrafo"/>
    <w:link w:val="ttulo8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CarterdeTtulo9">
    <w:name w:val="Caráter de Título 9"/>
    <w:basedOn w:val="Tipodeletrapredefinidodopargrafo"/>
    <w:link w:val="ttulo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TabeladeCurrculo">
    <w:name w:val="Tabela de Currículo"/>
    <w:basedOn w:val="Tabelanormal"/>
    <w:uiPriority w:val="99"/>
    <w:tblPr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TabeladeCarta">
    <w:name w:val="Tabela de Carta"/>
    <w:basedOn w:val="Tabelanormal"/>
    <w:uiPriority w:val="99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paragraph" w:styleId="Data">
    <w:name w:val="Date"/>
    <w:basedOn w:val="Normal"/>
    <w:next w:val="Normal"/>
    <w:link w:val="DataCarter"/>
    <w:uiPriority w:val="8"/>
    <w:qFormat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DataCarter">
    <w:name w:val="Data Caráter"/>
    <w:basedOn w:val="Tipodeletrapredefinidodopargrafo"/>
    <w:link w:val="Data"/>
    <w:uiPriority w:val="8"/>
    <w:rPr>
      <w:rFonts w:asciiTheme="majorHAnsi" w:eastAsiaTheme="majorEastAsia" w:hAnsiTheme="majorHAnsi" w:cstheme="majorBidi"/>
      <w:caps/>
      <w:color w:val="7E97AD" w:themeColor="accent1"/>
      <w:kern w:val="20"/>
    </w:rPr>
  </w:style>
  <w:style w:type="paragraph" w:customStyle="1" w:styleId="Destinatrio1">
    <w:name w:val="Destinatário1"/>
    <w:basedOn w:val="Normal"/>
    <w:uiPriority w:val="8"/>
    <w:unhideWhenUsed/>
    <w:qFormat/>
    <w:pPr>
      <w:spacing w:after="40"/>
    </w:pPr>
    <w:rPr>
      <w:b/>
      <w:bCs/>
    </w:rPr>
  </w:style>
  <w:style w:type="paragraph" w:customStyle="1" w:styleId="Saudao">
    <w:name w:val="Saudação"/>
    <w:basedOn w:val="Normal"/>
    <w:next w:val="Normal"/>
    <w:link w:val="CarterdeSaudao"/>
    <w:uiPriority w:val="8"/>
    <w:unhideWhenUsed/>
    <w:qFormat/>
    <w:pPr>
      <w:spacing w:before="720"/>
    </w:pPr>
  </w:style>
  <w:style w:type="character" w:customStyle="1" w:styleId="CarterdeSaudao">
    <w:name w:val="Caráter de Saudação"/>
    <w:basedOn w:val="Tipodeletrapredefinidodopargrafo"/>
    <w:link w:val="Saudao"/>
    <w:uiPriority w:val="8"/>
    <w:rPr>
      <w:kern w:val="20"/>
    </w:rPr>
  </w:style>
  <w:style w:type="paragraph" w:customStyle="1" w:styleId="Fecho">
    <w:name w:val="Fecho"/>
    <w:basedOn w:val="Normal"/>
    <w:link w:val="CarterdeFecho"/>
    <w:uiPriority w:val="8"/>
    <w:unhideWhenUsed/>
    <w:qFormat/>
    <w:pPr>
      <w:spacing w:before="480" w:after="960" w:line="240" w:lineRule="auto"/>
    </w:pPr>
  </w:style>
  <w:style w:type="character" w:customStyle="1" w:styleId="CarterdeFecho">
    <w:name w:val="Caráter de Fecho"/>
    <w:basedOn w:val="Tipodeletrapredefinidodopargrafo"/>
    <w:link w:val="Fecho"/>
    <w:uiPriority w:val="8"/>
    <w:rPr>
      <w:kern w:val="20"/>
    </w:rPr>
  </w:style>
  <w:style w:type="paragraph" w:styleId="Assinatura">
    <w:name w:val="Signature"/>
    <w:basedOn w:val="Normal"/>
    <w:link w:val="AssinaturaCarter"/>
    <w:uiPriority w:val="8"/>
    <w:unhideWhenUsed/>
    <w:qFormat/>
    <w:pPr>
      <w:spacing w:after="480"/>
    </w:pPr>
    <w:rPr>
      <w:b/>
      <w:bCs/>
    </w:rPr>
  </w:style>
  <w:style w:type="character" w:customStyle="1" w:styleId="AssinaturaCarter">
    <w:name w:val="Assinatura Caráter"/>
    <w:basedOn w:val="Tipodeletrapredefinidodopargrafo"/>
    <w:link w:val="Assinatura"/>
    <w:uiPriority w:val="8"/>
    <w:rPr>
      <w:b/>
      <w:bCs/>
      <w:kern w:val="20"/>
    </w:rPr>
  </w:style>
  <w:style w:type="character" w:styleId="nfase">
    <w:name w:val="Emphasis"/>
    <w:basedOn w:val="Tipodeletrapredefinidodopargrafo"/>
    <w:uiPriority w:val="2"/>
    <w:unhideWhenUsed/>
    <w:qFormat/>
    <w:rPr>
      <w:color w:val="7E97AD" w:themeColor="accent1"/>
    </w:rPr>
  </w:style>
  <w:style w:type="paragraph" w:customStyle="1" w:styleId="InformaesdeContacto">
    <w:name w:val="Informações de Contacto"/>
    <w:basedOn w:val="Normal"/>
    <w:uiPriority w:val="2"/>
    <w:qFormat/>
    <w:pPr>
      <w:spacing w:after="0" w:line="240" w:lineRule="auto"/>
      <w:jc w:val="right"/>
    </w:pPr>
    <w:rPr>
      <w:sz w:val="18"/>
    </w:rPr>
  </w:style>
  <w:style w:type="paragraph" w:customStyle="1" w:styleId="Nome">
    <w:name w:val="Nome"/>
    <w:basedOn w:val="Normal"/>
    <w:next w:val="Normal"/>
    <w:uiPriority w:val="1"/>
    <w:qFormat/>
    <w:pPr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</w:rPr>
  </w:style>
  <w:style w:type="table" w:styleId="TabelaSimples4">
    <w:name w:val="Plain Table 4"/>
    <w:basedOn w:val="Tabelanormal"/>
    <w:uiPriority w:val="43"/>
    <w:rsid w:val="0072311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3">
    <w:name w:val="Plain Table 3"/>
    <w:basedOn w:val="Tabelanormal"/>
    <w:uiPriority w:val="42"/>
    <w:rsid w:val="0072311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root\Templates\2070\Timeless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08D01E81CAE47A2B6783C37CC0871D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657A6C8-640C-474A-9684-BB08AB762E39}"/>
      </w:docPartPr>
      <w:docPartBody>
        <w:p w:rsidR="00B51F67" w:rsidRDefault="00000000">
          <w:pPr>
            <w:pStyle w:val="D08D01E81CAE47A2B6783C37CC0871DF"/>
          </w:pPr>
          <w:r>
            <w:t>[Morada]</w:t>
          </w:r>
        </w:p>
      </w:docPartBody>
    </w:docPart>
    <w:docPart>
      <w:docPartPr>
        <w:name w:val="7EE969DA41954A04805E4F54F9EEF96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CAB7393-44BC-4D7E-8120-3B5D9E6FB137}"/>
      </w:docPartPr>
      <w:docPartBody>
        <w:p w:rsidR="00B51F67" w:rsidRDefault="00000000">
          <w:pPr>
            <w:pStyle w:val="7EE969DA41954A04805E4F54F9EEF961"/>
          </w:pPr>
          <w:r>
            <w:t>[Localidade, Código Postal]</w:t>
          </w:r>
        </w:p>
      </w:docPartBody>
    </w:docPart>
    <w:docPart>
      <w:docPartPr>
        <w:name w:val="FACF99635C604EA7A53B1B024B48F13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5065204-04B4-47F6-828B-6B7EF0948944}"/>
      </w:docPartPr>
      <w:docPartBody>
        <w:p w:rsidR="00B51F67" w:rsidRDefault="00000000">
          <w:pPr>
            <w:pStyle w:val="FACF99635C604EA7A53B1B024B48F138"/>
          </w:pPr>
          <w:r>
            <w:t>[N.º de tel.]</w:t>
          </w:r>
        </w:p>
      </w:docPartBody>
    </w:docPart>
    <w:docPart>
      <w:docPartPr>
        <w:name w:val="FDE0EFE5CCF2491CB9AB40ECC3D5AF2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5D235AC-AA11-45E8-AB95-D75417DC778B}"/>
      </w:docPartPr>
      <w:docPartBody>
        <w:p w:rsidR="00B51F67" w:rsidRDefault="00000000">
          <w:pPr>
            <w:pStyle w:val="FDE0EFE5CCF2491CB9AB40ECC3D5AF26"/>
          </w:pPr>
          <w:r>
            <w:t>[Web site]</w:t>
          </w:r>
        </w:p>
      </w:docPartBody>
    </w:docPart>
    <w:docPart>
      <w:docPartPr>
        <w:name w:val="B5B25CFDEBA243B3A0CD8761330BA33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8CE01FD-6D12-4117-9515-ABFB91904CDE}"/>
      </w:docPartPr>
      <w:docPartBody>
        <w:p w:rsidR="00B51F67" w:rsidRDefault="00000000">
          <w:pPr>
            <w:pStyle w:val="B5B25CFDEBA243B3A0CD8761330BA334"/>
          </w:pPr>
          <w:r>
            <w:rPr>
              <w:rStyle w:val="nfase"/>
            </w:rPr>
            <w:t>[Correio Eletrónico]</w:t>
          </w:r>
        </w:p>
      </w:docPartBody>
    </w:docPart>
    <w:docPart>
      <w:docPartPr>
        <w:name w:val="8815477B9F954D94A7149340C5ED1C5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8053117-B98A-4728-B44D-38C8C68BAC17}"/>
      </w:docPartPr>
      <w:docPartBody>
        <w:p w:rsidR="00B51F67" w:rsidRDefault="00000000">
          <w:pPr>
            <w:pStyle w:val="8815477B9F954D94A7149340C5ED1C51"/>
          </w:pPr>
          <w:r>
            <w:t>[O seu Nome]</w:t>
          </w:r>
        </w:p>
      </w:docPartBody>
    </w:docPart>
    <w:docPart>
      <w:docPartPr>
        <w:name w:val="D0833D40FBDB44CC923F3E0DD73934C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D8CEC41-4EDD-40C9-9D84-997C4EECD8D8}"/>
      </w:docPartPr>
      <w:docPartBody>
        <w:p w:rsidR="00B51F67" w:rsidRDefault="00000000">
          <w:pPr>
            <w:pStyle w:val="D0833D40FBDB44CC923F3E0DD73934C8"/>
          </w:pPr>
          <w:r>
            <w:t xml:space="preserve">Espreite as sugestões rápidas em baixo para ajudá-lo a começar. Para substituir qualquer texto de sugestão pelo seu próprio texto, basta clicar sobre o mesmo e começar a escrever. </w:t>
          </w:r>
        </w:p>
      </w:docPartBody>
    </w:docPart>
    <w:docPart>
      <w:docPartPr>
        <w:name w:val="992A99965E8C46118AA3F67B5DCBA18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49C0703-DFA4-4E5F-8CE2-862FCBFBC1D3}"/>
      </w:docPartPr>
      <w:docPartBody>
        <w:p w:rsidR="00B51F67" w:rsidRDefault="00000000">
          <w:pPr>
            <w:pStyle w:val="TextodeCurrculo"/>
          </w:pPr>
          <w:r>
            <w:t>No separador Estrutura do friso, espreite as galerias de Temas, Cores e Tipos de Letra para obter um aspeto personalizado com um só clique.</w:t>
          </w:r>
        </w:p>
        <w:p w:rsidR="00B51F67" w:rsidRDefault="00000000">
          <w:pPr>
            <w:pStyle w:val="TextodeCurrculo"/>
          </w:pPr>
          <w:r>
            <w:t>Precisa de outra entrada de experiência ou habilitações literárias? É para já. Basta clicar nos exemplos de amostras em baixo e, em seguida, clicar no sinal mais que aparece.</w:t>
          </w:r>
        </w:p>
        <w:p w:rsidR="00B51F67" w:rsidRDefault="00000000">
          <w:pPr>
            <w:pStyle w:val="992A99965E8C46118AA3F67B5DCBA18F"/>
          </w:pPr>
          <w:r>
            <w:t>Está à procura de uma carta de apresentação correspondente? Só precisava de nos perguntar! No separador Inserir, clique em Página de Rosto.</w:t>
          </w:r>
        </w:p>
      </w:docPartBody>
    </w:docPart>
    <w:docPart>
      <w:docPartPr>
        <w:name w:val="7565403E652F4A7C80F04AEAC847A15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9FED23B-C148-41F3-B7E6-E4BE4C501895}"/>
      </w:docPartPr>
      <w:docPartBody>
        <w:p w:rsidR="00B51F67" w:rsidRDefault="00000000">
          <w:pPr>
            <w:pStyle w:val="7565403E652F4A7C80F04AEAC847A151"/>
          </w:pPr>
          <w:r w:rsidRPr="008B07AD">
            <w:rPr>
              <w:rStyle w:val="TextodoMarcadordePosio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2B40D302F114127BED65DCCCFEB972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6706612-E269-404E-AD45-03827EA7883F}"/>
      </w:docPartPr>
      <w:docPartBody>
        <w:p w:rsidR="00B51F67" w:rsidRDefault="00000000">
          <w:pPr>
            <w:pStyle w:val="42B40D302F114127BED65DCCCFEB9723"/>
          </w:pPr>
          <w:r>
            <w:rPr>
              <w:rStyle w:val="TextodoMarcadordePosio"/>
            </w:rPr>
            <w:t>Introduza qualquer conteúdo que pretenda repetir, incluindo outros controlos de conteúdo. Também pode inserir este controlo em linhas de tabela, de forma a repetir partes de uma tabela.</w:t>
          </w:r>
        </w:p>
      </w:docPartBody>
    </w:docPart>
    <w:docPart>
      <w:docPartPr>
        <w:name w:val="DADED61481414584999F70C14A68645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63873BA-8868-4407-9FA0-CE3528AD4610}"/>
      </w:docPartPr>
      <w:docPartBody>
        <w:p w:rsidR="00B51F67" w:rsidRDefault="00000000">
          <w:pPr>
            <w:pStyle w:val="DADED61481414584999F70C14A686450"/>
          </w:pPr>
          <w:r>
            <w:t>[Cargo, Nome de Empresa]</w:t>
          </w:r>
        </w:p>
      </w:docPartBody>
    </w:docPart>
    <w:docPart>
      <w:docPartPr>
        <w:name w:val="1BA5C1967CE64B8FB4E3A24CC4DDB47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7E68D2F-3ECA-4BB5-A435-D76F2C327DFB}"/>
      </w:docPartPr>
      <w:docPartBody>
        <w:p w:rsidR="00B51F67" w:rsidRDefault="00000000">
          <w:pPr>
            <w:pStyle w:val="1BA5C1967CE64B8FB4E3A24CC4DDB472"/>
          </w:pPr>
          <w:r>
            <w:t>[Datas De – Até]</w:t>
          </w:r>
        </w:p>
      </w:docPartBody>
    </w:docPart>
    <w:docPart>
      <w:docPartPr>
        <w:name w:val="F89E6B30A514496D87ECCFC7820D40B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05F199C-C5B3-43EC-A740-363AF6E6DC6E}"/>
      </w:docPartPr>
      <w:docPartBody>
        <w:p w:rsidR="00B51F67" w:rsidRDefault="00000000">
          <w:pPr>
            <w:pStyle w:val="F89E6B30A514496D87ECCFC7820D40BE"/>
          </w:pPr>
          <w:r>
            <w:t>Este é o local para incluir um breve resumo das suas principais responsabilidades e realizações mais brilhantes.</w:t>
          </w:r>
        </w:p>
      </w:docPartBody>
    </w:docPart>
    <w:docPart>
      <w:docPartPr>
        <w:name w:val="E98B857F5DF44761AE20957A1C30B3B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D5D50A7-D3D4-4E1F-856A-8C5D90AEFC8A}"/>
      </w:docPartPr>
      <w:docPartBody>
        <w:p w:rsidR="00B51F67" w:rsidRDefault="00000000">
          <w:pPr>
            <w:pStyle w:val="E98B857F5DF44761AE20957A1C30B3BD"/>
          </w:pPr>
          <w:r>
            <w:t>[Nome de Escola—Local—Licenciatura]</w:t>
          </w:r>
        </w:p>
      </w:docPartBody>
    </w:docPart>
    <w:docPart>
      <w:docPartPr>
        <w:name w:val="D9DA514C5C6C400CA28EA85F14C7C01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8ADA40F-CD76-4650-AF2D-0D1A2A794162}"/>
      </w:docPartPr>
      <w:docPartBody>
        <w:p w:rsidR="00B51F67" w:rsidRDefault="00000000">
          <w:pPr>
            <w:pStyle w:val="D9DA514C5C6C400CA28EA85F14C7C018"/>
          </w:pPr>
          <w:r>
            <w:t>Poderá desejar incluir aqui a sua média final de curso e um breve resumo de trabalhos de curso, prémios e distinções relevantes.</w:t>
          </w:r>
        </w:p>
      </w:docPartBody>
    </w:docPart>
    <w:docPart>
      <w:docPartPr>
        <w:name w:val="3B167E99C2EC45D4B64B9BA143C8143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2B18DE4-AF17-44D8-8A66-791B50069854}"/>
      </w:docPartPr>
      <w:docPartBody>
        <w:p w:rsidR="00B51F67" w:rsidRDefault="00000000">
          <w:pPr>
            <w:pStyle w:val="3B167E99C2EC45D4B64B9BA143C81436"/>
          </w:pPr>
          <w:r>
            <w:t>Fez uma grande apresentação que obteve excelentes críticas. Não fique envergonhado agora! Este é o local para demonstrar o quão bem trabalha e se relaciona com terceiros.</w:t>
          </w:r>
        </w:p>
      </w:docPartBody>
    </w:docPart>
    <w:docPart>
      <w:docPartPr>
        <w:name w:val="33D33F76617A45DA93F3B734B7754E2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D36D3B3-D578-49D2-974D-71D6E63CA674}"/>
      </w:docPartPr>
      <w:docPartBody>
        <w:p w:rsidR="00B51F67" w:rsidRDefault="00000000">
          <w:pPr>
            <w:pStyle w:val="33D33F76617A45DA93F3B734B7754E2A"/>
          </w:pPr>
          <w:r>
            <w:t>É presidente da sua fraternidade, chefe da administração do condomínio ou chefe de equipa da sua instituição de caridade preferida? Então, é um líder nato—diga as coisas como são!</w:t>
          </w:r>
        </w:p>
      </w:docPartBody>
    </w:docPart>
    <w:docPart>
      <w:docPartPr>
        <w:name w:val="2BECDB95BEBE4BA6A61F806A582876A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4A0201E-683B-4061-8279-087D19180F93}"/>
      </w:docPartPr>
      <w:docPartBody>
        <w:p w:rsidR="00B51F67" w:rsidRDefault="00000000">
          <w:pPr>
            <w:pStyle w:val="2BECDB95BEBE4BA6A61F806A582876A8"/>
          </w:pPr>
          <w:r>
            <w:t>[Nome de Referência]</w:t>
          </w:r>
        </w:p>
      </w:docPartBody>
    </w:docPart>
    <w:docPart>
      <w:docPartPr>
        <w:name w:val="F59581A0D6C84C8FA8819E806CD7CE3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3C30A35-9E61-4011-8B26-166B1DB7303C}"/>
      </w:docPartPr>
      <w:docPartBody>
        <w:p w:rsidR="00B51F67" w:rsidRDefault="00000000">
          <w:pPr>
            <w:pStyle w:val="F59581A0D6C84C8FA8819E806CD7CE36"/>
          </w:pPr>
          <w:r>
            <w:t>[Cargo, Empresa]</w:t>
          </w:r>
        </w:p>
      </w:docPartBody>
    </w:docPart>
    <w:docPart>
      <w:docPartPr>
        <w:name w:val="4E3CBB4250BB499395071D60316EB17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0344B29-E5C5-4A5A-A5A2-E70CB30497C1}"/>
      </w:docPartPr>
      <w:docPartBody>
        <w:p w:rsidR="00B51F67" w:rsidRDefault="00000000">
          <w:pPr>
            <w:pStyle w:val="4E3CBB4250BB499395071D60316EB178"/>
          </w:pPr>
          <w:r>
            <w:t>[Informações de Contacto]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1AA"/>
    <w:rsid w:val="000D65EE"/>
    <w:rsid w:val="004A61AA"/>
    <w:rsid w:val="00B51F67"/>
    <w:rsid w:val="00B95E4B"/>
    <w:rsid w:val="00F44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08D01E81CAE47A2B6783C37CC0871DF">
    <w:name w:val="D08D01E81CAE47A2B6783C37CC0871DF"/>
  </w:style>
  <w:style w:type="paragraph" w:customStyle="1" w:styleId="7EE969DA41954A04805E4F54F9EEF961">
    <w:name w:val="7EE969DA41954A04805E4F54F9EEF961"/>
  </w:style>
  <w:style w:type="paragraph" w:customStyle="1" w:styleId="FACF99635C604EA7A53B1B024B48F138">
    <w:name w:val="FACF99635C604EA7A53B1B024B48F138"/>
  </w:style>
  <w:style w:type="paragraph" w:customStyle="1" w:styleId="FDE0EFE5CCF2491CB9AB40ECC3D5AF26">
    <w:name w:val="FDE0EFE5CCF2491CB9AB40ECC3D5AF26"/>
  </w:style>
  <w:style w:type="character" w:styleId="nfase">
    <w:name w:val="Emphasis"/>
    <w:basedOn w:val="Tipodeletrapredefinidodopargrafo"/>
    <w:uiPriority w:val="2"/>
    <w:unhideWhenUsed/>
    <w:qFormat/>
    <w:rPr>
      <w:color w:val="4472C4" w:themeColor="accent1"/>
    </w:rPr>
  </w:style>
  <w:style w:type="paragraph" w:customStyle="1" w:styleId="B5B25CFDEBA243B3A0CD8761330BA334">
    <w:name w:val="B5B25CFDEBA243B3A0CD8761330BA334"/>
  </w:style>
  <w:style w:type="paragraph" w:customStyle="1" w:styleId="8815477B9F954D94A7149340C5ED1C51">
    <w:name w:val="8815477B9F954D94A7149340C5ED1C51"/>
  </w:style>
  <w:style w:type="paragraph" w:customStyle="1" w:styleId="D0833D40FBDB44CC923F3E0DD73934C8">
    <w:name w:val="D0833D40FBDB44CC923F3E0DD73934C8"/>
  </w:style>
  <w:style w:type="paragraph" w:customStyle="1" w:styleId="TextodeCurrculo">
    <w:name w:val="Texto de Currículo"/>
    <w:basedOn w:val="Normal"/>
    <w:qFormat/>
    <w:pPr>
      <w:spacing w:before="40" w:after="40" w:line="288" w:lineRule="auto"/>
      <w:ind w:right="1440"/>
    </w:pPr>
    <w:rPr>
      <w:color w:val="595959" w:themeColor="text1" w:themeTint="A6"/>
      <w:kern w:val="20"/>
      <w:sz w:val="20"/>
      <w:szCs w:val="22"/>
      <w14:ligatures w14:val="none"/>
    </w:rPr>
  </w:style>
  <w:style w:type="paragraph" w:customStyle="1" w:styleId="992A99965E8C46118AA3F67B5DCBA18F">
    <w:name w:val="992A99965E8C46118AA3F67B5DCBA18F"/>
  </w:style>
  <w:style w:type="character" w:styleId="TextodoMarcadordePosio">
    <w:name w:val="Placeholder Text"/>
    <w:basedOn w:val="Tipodeletrapredefinidodopargrafo"/>
    <w:uiPriority w:val="99"/>
    <w:semiHidden/>
    <w:rPr>
      <w:color w:val="808080"/>
    </w:rPr>
  </w:style>
  <w:style w:type="paragraph" w:customStyle="1" w:styleId="7565403E652F4A7C80F04AEAC847A151">
    <w:name w:val="7565403E652F4A7C80F04AEAC847A151"/>
  </w:style>
  <w:style w:type="paragraph" w:customStyle="1" w:styleId="42B40D302F114127BED65DCCCFEB9723">
    <w:name w:val="42B40D302F114127BED65DCCCFEB9723"/>
  </w:style>
  <w:style w:type="paragraph" w:customStyle="1" w:styleId="DADED61481414584999F70C14A686450">
    <w:name w:val="DADED61481414584999F70C14A686450"/>
  </w:style>
  <w:style w:type="paragraph" w:customStyle="1" w:styleId="1BA5C1967CE64B8FB4E3A24CC4DDB472">
    <w:name w:val="1BA5C1967CE64B8FB4E3A24CC4DDB472"/>
  </w:style>
  <w:style w:type="paragraph" w:customStyle="1" w:styleId="F89E6B30A514496D87ECCFC7820D40BE">
    <w:name w:val="F89E6B30A514496D87ECCFC7820D40BE"/>
  </w:style>
  <w:style w:type="paragraph" w:customStyle="1" w:styleId="E98B857F5DF44761AE20957A1C30B3BD">
    <w:name w:val="E98B857F5DF44761AE20957A1C30B3BD"/>
  </w:style>
  <w:style w:type="paragraph" w:customStyle="1" w:styleId="D9DA514C5C6C400CA28EA85F14C7C018">
    <w:name w:val="D9DA514C5C6C400CA28EA85F14C7C018"/>
  </w:style>
  <w:style w:type="paragraph" w:customStyle="1" w:styleId="3B167E99C2EC45D4B64B9BA143C81436">
    <w:name w:val="3B167E99C2EC45D4B64B9BA143C81436"/>
  </w:style>
  <w:style w:type="paragraph" w:customStyle="1" w:styleId="33D33F76617A45DA93F3B734B7754E2A">
    <w:name w:val="33D33F76617A45DA93F3B734B7754E2A"/>
  </w:style>
  <w:style w:type="paragraph" w:customStyle="1" w:styleId="2BECDB95BEBE4BA6A61F806A582876A8">
    <w:name w:val="2BECDB95BEBE4BA6A61F806A582876A8"/>
  </w:style>
  <w:style w:type="paragraph" w:customStyle="1" w:styleId="F59581A0D6C84C8FA8819E806CD7CE36">
    <w:name w:val="F59581A0D6C84C8FA8819E806CD7CE36"/>
  </w:style>
  <w:style w:type="paragraph" w:customStyle="1" w:styleId="4E3CBB4250BB499395071D60316EB178">
    <w:name w:val="4E3CBB4250BB499395071D60316EB17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>Golf 2/ Quintalão do Petro  </CompanyAddress>
  <CompanyPhone>244+953264486, 244+958176579</CompanyPhone>
  <CompanyFax/>
  <CompanyEmail>Josegil8055@gmail.com</CompanyEmail>
</CoverPageProperties>
</file>

<file path=customXml/item2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customXml/itemProps3.xml><?xml version="1.0" encoding="utf-8"?>
<ds:datastoreItem xmlns:ds="http://schemas.openxmlformats.org/officeDocument/2006/customXml" ds:itemID="{48ED0D00-C13B-49C3-B528-2A6D0368106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TimelessResume</Template>
  <TotalTime>13</TotalTime>
  <Pages>1</Pages>
  <Words>291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josé gil ultra</dc:creator>
  <cp:keywords/>
  <cp:lastModifiedBy>Sheff G261</cp:lastModifiedBy>
  <cp:revision>3</cp:revision>
  <dcterms:created xsi:type="dcterms:W3CDTF">2026-08-08T23:07:00Z</dcterms:created>
  <dcterms:modified xsi:type="dcterms:W3CDTF">2026-08-12T20:22:00Z</dcterms:modified>
  <cp:category>Quilamba kiaxi</cp:category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TC028350579991</vt:lpwstr>
  </property>
</Properties>
</file>